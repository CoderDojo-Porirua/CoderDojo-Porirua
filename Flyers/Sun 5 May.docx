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e for overall flyer layout"/>
      </w:tblPr>
      <w:tblGrid>
        <w:gridCol w:w="7200"/>
        <w:gridCol w:w="144"/>
        <w:gridCol w:w="3456"/>
      </w:tblGrid>
      <w:tr w:rsidR="00654C10">
        <w:trPr>
          <w:trHeight w:hRule="exact" w:val="14400"/>
          <w:jc w:val="center"/>
        </w:trPr>
        <w:tc>
          <w:tcPr>
            <w:tcW w:w="7200" w:type="dxa"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Layout for flyer body content"/>
            </w:tblPr>
            <w:tblGrid>
              <w:gridCol w:w="7200"/>
            </w:tblGrid>
            <w:tr w:rsidR="00654C10">
              <w:trPr>
                <w:cantSplit/>
                <w:trHeight w:hRule="exact" w:val="7200"/>
              </w:trPr>
              <w:tc>
                <w:tcPr>
                  <w:tcW w:w="7200" w:type="dxa"/>
                </w:tcPr>
                <w:p w:rsidR="00654C10" w:rsidRDefault="00E27D7F">
                  <w:r>
                    <w:rPr>
                      <w:noProof/>
                      <w:lang w:val="en-NZ" w:eastAsia="en-N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1" allowOverlap="1" wp14:anchorId="29DAEC13" wp14:editId="4E9F5710">
                            <wp:simplePos x="0" y="0"/>
                            <wp:positionH relativeFrom="column">
                              <wp:posOffset>5508</wp:posOffset>
                            </wp:positionH>
                            <wp:positionV relativeFrom="paragraph">
                              <wp:posOffset>4500390</wp:posOffset>
                            </wp:positionV>
                            <wp:extent cx="4461832" cy="274795"/>
                            <wp:effectExtent l="0" t="0" r="0" b="0"/>
                            <wp:wrapNone/>
                            <wp:docPr id="1" name="Text Box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4461832" cy="2747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E27D7F" w:rsidRPr="00E27D7F" w:rsidRDefault="00CE13AD" w:rsidP="00E27D7F">
                                        <w:pPr>
                                          <w:pStyle w:val="Caption"/>
                                          <w:jc w:val="right"/>
                                          <w:rPr>
                                            <w:noProof/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</w:pPr>
                                        <w:r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>CC BY-NC-SA C</w:t>
                                        </w:r>
                                        <w:r w:rsidRPr="00CE13AD"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>atherine</w:t>
                                        </w:r>
                                        <w:r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 xml:space="preserve"> C</w:t>
                                        </w:r>
                                        <w:r w:rsidRPr="00CE13AD"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>ronin</w:t>
                                        </w:r>
                                        <w:r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 xml:space="preserve"> </w:t>
                                        </w:r>
                                        <w:r w:rsidR="00E27D7F" w:rsidRPr="00E27D7F"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>http://www.flickr.com/photos/catherinecronin/8687379036/in/photostream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Text Box 1" o:spid="_x0000_s1026" type="#_x0000_t202" style="position:absolute;margin-left:.45pt;margin-top:354.35pt;width:351.35pt;height:21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" stroked="f">
                            <v:textbox inset="0,0,0,0">
                              <w:txbxContent>
                                <w:p w:rsidR="00E27D7F" w:rsidRPr="00E27D7F" w:rsidRDefault="00CE13AD" w:rsidP="00E27D7F">
                                  <w:pPr>
                                    <w:pStyle w:val="Caption"/>
                                    <w:jc w:val="right"/>
                                    <w:rPr>
                                      <w:noProof/>
                                      <w:color w:val="auto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>CC BY-NC-SA C</w:t>
                                  </w:r>
                                  <w:r w:rsidRPr="00CE13AD"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>atherine</w:t>
                                  </w:r>
                                  <w:r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 xml:space="preserve"> C</w:t>
                                  </w:r>
                                  <w:r w:rsidRPr="00CE13AD"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>ronin</w:t>
                                  </w:r>
                                  <w:r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="00E27D7F" w:rsidRPr="00E27D7F"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>http://www.flickr.com/photos/catherinecronin/8687379036/in/photostream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F71C07" w:rsidRPr="00F71C07">
                    <w:rPr>
                      <w:noProof/>
                      <w:lang w:val="en-NZ" w:eastAsia="en-NZ"/>
                    </w:rPr>
                    <w:drawing>
                      <wp:anchor distT="0" distB="0" distL="114300" distR="114300" simplePos="0" relativeHeight="251658240" behindDoc="1" locked="0" layoutInCell="1" allowOverlap="1" wp14:anchorId="51DBE990" wp14:editId="7C9C109A">
                        <wp:simplePos x="0" y="0"/>
                        <wp:positionH relativeFrom="column">
                          <wp:posOffset>-83055</wp:posOffset>
                        </wp:positionH>
                        <wp:positionV relativeFrom="page">
                          <wp:posOffset>-83055</wp:posOffset>
                        </wp:positionV>
                        <wp:extent cx="4652010" cy="4652010"/>
                        <wp:effectExtent l="0" t="0" r="0" b="0"/>
                        <wp:wrapNone/>
                        <wp:docPr id="4" name="Picture 4" descr="C:\dev\CoderDojo-Porirua\images\From Flickr\catherinecronin_868737903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dev\CoderDojo-Porirua\images\From Flickr\catherinecronin_868737903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52010" cy="46520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654C10" w:rsidTr="00562BF0">
              <w:trPr>
                <w:trHeight w:hRule="exact" w:val="7112"/>
              </w:trPr>
              <w:tc>
                <w:tcPr>
                  <w:tcW w:w="7200" w:type="dxa"/>
                </w:tcPr>
                <w:p w:rsidR="00654C10" w:rsidRDefault="00B65E97">
                  <w:pPr>
                    <w:pStyle w:val="Subtitle"/>
                  </w:pPr>
                  <w:r>
                    <w:t>Sun</w:t>
                  </w:r>
                  <w:r w:rsidR="004C2F42">
                    <w:t>DAY</w:t>
                  </w:r>
                  <w:r>
                    <w:t xml:space="preserve"> </w:t>
                  </w:r>
                  <w:r w:rsidR="00F71C07">
                    <w:t xml:space="preserve">5 May </w:t>
                  </w:r>
                  <w:r w:rsidR="004C2F42">
                    <w:t>3:30–4:30 PM</w:t>
                  </w:r>
                </w:p>
                <w:p w:rsidR="00654C10" w:rsidRDefault="00F71C07">
                  <w:pPr>
                    <w:pStyle w:val="Title"/>
                    <w:spacing w:line="192" w:lineRule="auto"/>
                  </w:pPr>
                  <w:r>
                    <w:t>Coder Dojo Porirua</w:t>
                  </w:r>
                </w:p>
                <w:p w:rsidR="00654C10" w:rsidRDefault="00B65E97" w:rsidP="00B65E97">
                  <w:proofErr w:type="spellStart"/>
                  <w:r>
                    <w:t>CoderDojo</w:t>
                  </w:r>
                  <w:proofErr w:type="spellEnd"/>
                  <w:r>
                    <w:t xml:space="preserve"> is </w:t>
                  </w:r>
                  <w:r w:rsidRPr="00B65E97">
                    <w:t>a global collaboration providing free and open learning to young people, especially in programming technology.</w:t>
                  </w:r>
                </w:p>
                <w:p w:rsidR="00562BF0" w:rsidRDefault="00562BF0" w:rsidP="0039551A">
                  <w:pPr>
                    <w:pStyle w:val="Heading1"/>
                  </w:pPr>
                  <w:r>
                    <w:rPr>
                      <w:noProof/>
                      <w:sz w:val="18"/>
                      <w:szCs w:val="18"/>
                      <w:lang w:val="en-NZ" w:eastAsia="en-NZ"/>
                    </w:rPr>
                    <w:drawing>
                      <wp:anchor distT="0" distB="0" distL="114300" distR="114300" simplePos="0" relativeHeight="251664384" behindDoc="0" locked="0" layoutInCell="1" allowOverlap="1" wp14:anchorId="34E49C73" wp14:editId="4152A4FE">
                        <wp:simplePos x="0" y="0"/>
                        <wp:positionH relativeFrom="column">
                          <wp:posOffset>5508</wp:posOffset>
                        </wp:positionH>
                        <wp:positionV relativeFrom="paragraph">
                          <wp:posOffset>109304</wp:posOffset>
                        </wp:positionV>
                        <wp:extent cx="738130" cy="738130"/>
                        <wp:effectExtent l="0" t="0" r="5080" b="5080"/>
                        <wp:wrapNone/>
                        <wp:docPr id="7" name="Picture 7" descr="C:\Users\Leigh\dev\CoderDojo-Porirua\images\CoderDojo-Porirua-logo\logo-fern_inverte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Leigh\dev\CoderDojo-Porirua\images\CoderDojo-Porirua-logo\logo-fern_inverte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7447" cy="7374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:rsidR="0039551A" w:rsidRDefault="00562BF0" w:rsidP="0039551A">
                  <w:pPr>
                    <w:pStyle w:val="Heading1"/>
                  </w:pPr>
                  <w:r>
                    <w:rPr>
                      <w:b w:val="0"/>
                      <w:bCs w:val="0"/>
                      <w:sz w:val="26"/>
                      <w:szCs w:val="26"/>
                    </w:rPr>
                    <w:t xml:space="preserve">  </w:t>
                  </w:r>
                  <w:r>
                    <w:t xml:space="preserve">                   </w:t>
                  </w:r>
                  <w:hyperlink r:id="rId8" w:history="1">
                    <w:r w:rsidR="0039551A" w:rsidRPr="003B376C">
                      <w:rPr>
                        <w:rStyle w:val="Hyperlink"/>
                      </w:rPr>
                      <w:t>http://www.facebook.com/CoderDojoPorirua</w:t>
                    </w:r>
                  </w:hyperlink>
                </w:p>
                <w:p w:rsidR="0039551A" w:rsidRDefault="0039551A" w:rsidP="00B65E97"/>
              </w:tc>
            </w:tr>
            <w:tr w:rsidR="00654C10">
              <w:trPr>
                <w:trHeight w:hRule="exact" w:val="1440"/>
              </w:trPr>
              <w:tc>
                <w:tcPr>
                  <w:tcW w:w="7200" w:type="dxa"/>
                  <w:vAlign w:val="bottom"/>
                </w:tcPr>
                <w:p w:rsidR="00654C10" w:rsidRPr="00B65E97" w:rsidRDefault="00654C10">
                  <w:pPr>
                    <w:rPr>
                      <w:sz w:val="18"/>
                      <w:szCs w:val="18"/>
                    </w:rPr>
                  </w:pPr>
                </w:p>
              </w:tc>
            </w:tr>
          </w:tbl>
          <w:p w:rsidR="00654C10" w:rsidRDefault="00654C10"/>
        </w:tc>
        <w:tc>
          <w:tcPr>
            <w:tcW w:w="144" w:type="dxa"/>
          </w:tcPr>
          <w:p w:rsidR="00654C10" w:rsidRDefault="00654C10"/>
        </w:tc>
        <w:tc>
          <w:tcPr>
            <w:tcW w:w="3456" w:type="dxa"/>
          </w:tcPr>
          <w:tbl>
            <w:tblPr>
              <w:tblW w:w="5000" w:type="pct"/>
              <w:tblLayout w:type="fixed"/>
              <w:tblCellMar>
                <w:left w:w="288" w:type="dxa"/>
                <w:right w:w="288" w:type="dxa"/>
              </w:tblCellMar>
              <w:tblLook w:val="04A0" w:firstRow="1" w:lastRow="0" w:firstColumn="1" w:lastColumn="0" w:noHBand="0" w:noVBand="1"/>
              <w:tblDescription w:val="Layout for flyer sidebar"/>
            </w:tblPr>
            <w:tblGrid>
              <w:gridCol w:w="3456"/>
            </w:tblGrid>
            <w:tr w:rsidR="00654C10" w:rsidTr="00771AD6">
              <w:trPr>
                <w:trHeight w:hRule="exact" w:val="10483"/>
              </w:trPr>
              <w:tc>
                <w:tcPr>
                  <w:tcW w:w="3446" w:type="dxa"/>
                  <w:shd w:val="clear" w:color="auto" w:fill="00A59B" w:themeFill="accent2"/>
                  <w:vAlign w:val="center"/>
                </w:tcPr>
                <w:p w:rsidR="00B65E97" w:rsidRDefault="00B65E97">
                  <w:pPr>
                    <w:pStyle w:val="Heading2"/>
                  </w:pPr>
                  <w:r>
                    <w:t>5 May 2013</w:t>
                  </w:r>
                </w:p>
                <w:p w:rsidR="00B65E97" w:rsidRDefault="004C2F42">
                  <w:pPr>
                    <w:pStyle w:val="Heading2"/>
                  </w:pPr>
                  <w:r>
                    <w:t>3:30</w:t>
                  </w:r>
                  <w:r w:rsidR="00B65E97">
                    <w:t xml:space="preserve"> </w:t>
                  </w:r>
                  <w:r>
                    <w:t>–</w:t>
                  </w:r>
                  <w:r w:rsidR="00B65E97">
                    <w:t xml:space="preserve"> </w:t>
                  </w:r>
                  <w:r>
                    <w:t xml:space="preserve">4:30 </w:t>
                  </w:r>
                  <w:r w:rsidR="00B65E97">
                    <w:t>pm</w:t>
                  </w:r>
                </w:p>
                <w:p w:rsidR="00654C10" w:rsidRDefault="00B65E97">
                  <w:pPr>
                    <w:pStyle w:val="Heading2"/>
                  </w:pPr>
                  <w:r>
                    <w:t>First Meet up</w:t>
                  </w:r>
                </w:p>
                <w:p w:rsidR="00654C10" w:rsidRDefault="00654C10">
                  <w:pPr>
                    <w:pStyle w:val="Line"/>
                  </w:pPr>
                </w:p>
                <w:p w:rsidR="00654C10" w:rsidRDefault="004C2F42">
                  <w:pPr>
                    <w:pStyle w:val="Heading2"/>
                  </w:pPr>
                  <w:r>
                    <w:t xml:space="preserve">TEACHING </w:t>
                  </w:r>
                  <w:r w:rsidR="00B65E97">
                    <w:t>Kids how to CODE!</w:t>
                  </w:r>
                </w:p>
                <w:p w:rsidR="00654C10" w:rsidRDefault="00654C10">
                  <w:pPr>
                    <w:pStyle w:val="Line"/>
                  </w:pPr>
                </w:p>
                <w:p w:rsidR="00654C10" w:rsidRDefault="00B65E97">
                  <w:pPr>
                    <w:pStyle w:val="Heading2"/>
                  </w:pPr>
                  <w:r>
                    <w:t>Bring your parents</w:t>
                  </w:r>
                </w:p>
                <w:p w:rsidR="00654C10" w:rsidRDefault="00654C10">
                  <w:pPr>
                    <w:pStyle w:val="Line"/>
                  </w:pPr>
                </w:p>
                <w:p w:rsidR="00654C10" w:rsidRDefault="00B65E97">
                  <w:pPr>
                    <w:pStyle w:val="Heading2"/>
                  </w:pPr>
                  <w:r>
                    <w:t>And a laptop if you have one</w:t>
                  </w:r>
                </w:p>
                <w:p w:rsidR="00654C10" w:rsidRDefault="00654C10">
                  <w:pPr>
                    <w:pStyle w:val="Line"/>
                  </w:pPr>
                </w:p>
                <w:p w:rsidR="00654C10" w:rsidRDefault="00B65E97" w:rsidP="00B65E97">
                  <w:pPr>
                    <w:pStyle w:val="Heading2"/>
                  </w:pPr>
                  <w:r>
                    <w:t>Be cool!</w:t>
                  </w:r>
                </w:p>
              </w:tc>
            </w:tr>
            <w:tr w:rsidR="00654C10">
              <w:trPr>
                <w:trHeight w:hRule="exact" w:val="144"/>
              </w:trPr>
              <w:tc>
                <w:tcPr>
                  <w:tcW w:w="3446" w:type="dxa"/>
                </w:tcPr>
                <w:p w:rsidR="00654C10" w:rsidRDefault="00654C10"/>
              </w:tc>
            </w:tr>
            <w:tr w:rsidR="00654C10" w:rsidTr="00D4598E">
              <w:trPr>
                <w:trHeight w:hRule="exact" w:val="5099"/>
              </w:trPr>
              <w:tc>
                <w:tcPr>
                  <w:tcW w:w="3446" w:type="dxa"/>
                  <w:shd w:val="clear" w:color="auto" w:fill="E6A024" w:themeFill="accent1"/>
                  <w:vAlign w:val="center"/>
                </w:tcPr>
                <w:p w:rsidR="00654C10" w:rsidRDefault="003E703E">
                  <w:pPr>
                    <w:pStyle w:val="ContactInfo"/>
                  </w:pPr>
                  <w:sdt>
                    <w:sdtPr>
                      <w:id w:val="857003158"/>
                      <w:placeholder>
                        <w:docPart w:val="A5654157E2CD40FDA3E4F570ECFF86C3"/>
                      </w:placeholder>
                      <w:text w:multiLine="1"/>
                    </w:sdtPr>
                    <w:sdtEndPr/>
                    <w:sdtContent>
                      <w:r w:rsidR="00562BF0">
                        <w:t>Location:</w:t>
                      </w:r>
                      <w:r w:rsidR="00562BF0">
                        <w:br/>
                        <w:t>Splice Group Offices,</w:t>
                      </w:r>
                      <w:r w:rsidR="00562BF0">
                        <w:br/>
                      </w:r>
                      <w:proofErr w:type="spellStart"/>
                      <w:r w:rsidR="00B65E97">
                        <w:t>Bridgepoint</w:t>
                      </w:r>
                      <w:proofErr w:type="spellEnd"/>
                      <w:r w:rsidR="00B65E97">
                        <w:t xml:space="preserve"> Level 1,</w:t>
                      </w:r>
                      <w:r w:rsidR="00B65E97">
                        <w:br/>
                        <w:t>17 Marina View,</w:t>
                      </w:r>
                      <w:r w:rsidR="00B65E97">
                        <w:br/>
                      </w:r>
                      <w:proofErr w:type="spellStart"/>
                      <w:r w:rsidR="00B65E97">
                        <w:t>Mana</w:t>
                      </w:r>
                      <w:proofErr w:type="spellEnd"/>
                      <w:r w:rsidR="00B65E97">
                        <w:t>,</w:t>
                      </w:r>
                      <w:r w:rsidR="00B65E97">
                        <w:br/>
                      </w:r>
                      <w:proofErr w:type="spellStart"/>
                      <w:r w:rsidR="00B65E97">
                        <w:t>Porirua</w:t>
                      </w:r>
                      <w:proofErr w:type="spellEnd"/>
                    </w:sdtContent>
                  </w:sdt>
                </w:p>
                <w:p w:rsidR="00B65E97" w:rsidRDefault="00B65E97" w:rsidP="004C2F42">
                  <w:pPr>
                    <w:pStyle w:val="Date"/>
                  </w:pPr>
                </w:p>
              </w:tc>
            </w:tr>
          </w:tbl>
          <w:p w:rsidR="00654C10" w:rsidRDefault="00654C10"/>
        </w:tc>
      </w:tr>
    </w:tbl>
    <w:p w:rsidR="00654C10" w:rsidRDefault="00654C10">
      <w:pPr>
        <w:pStyle w:val="NoSpacing"/>
      </w:pPr>
    </w:p>
    <w:p w:rsidR="00D4598E" w:rsidRDefault="00A96167" w:rsidP="00D4598E">
      <w:pPr>
        <w:pStyle w:val="NoSpacing"/>
        <w:ind w:left="1440" w:firstLine="720"/>
      </w:pPr>
      <w:r w:rsidRPr="00B65E97">
        <w:rPr>
          <w:noProof/>
          <w:sz w:val="18"/>
          <w:szCs w:val="18"/>
          <w:lang w:val="en-NZ" w:eastAsia="en-NZ"/>
        </w:rPr>
        <w:lastRenderedPageBreak/>
        <w:drawing>
          <wp:anchor distT="0" distB="0" distL="114300" distR="114300" simplePos="0" relativeHeight="251666432" behindDoc="0" locked="0" layoutInCell="1" allowOverlap="1" wp14:anchorId="33B1D8FE" wp14:editId="48DE63B0">
            <wp:simplePos x="0" y="0"/>
            <wp:positionH relativeFrom="column">
              <wp:posOffset>562640</wp:posOffset>
            </wp:positionH>
            <wp:positionV relativeFrom="paragraph">
              <wp:posOffset>-14605</wp:posOffset>
            </wp:positionV>
            <wp:extent cx="1147445" cy="501015"/>
            <wp:effectExtent l="0" t="0" r="0" b="0"/>
            <wp:wrapNone/>
            <wp:docPr id="3" name="Picture 3" descr="G:\Marketing\Logos\Splice\SpliceBrandR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Marketing\Logos\Splice\SpliceBrandRG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4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98E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F28906" wp14:editId="217F71EA">
                <wp:simplePos x="0" y="0"/>
                <wp:positionH relativeFrom="column">
                  <wp:posOffset>-1346384</wp:posOffset>
                </wp:positionH>
                <wp:positionV relativeFrom="paragraph">
                  <wp:posOffset>93642</wp:posOffset>
                </wp:positionV>
                <wp:extent cx="1905536" cy="1762699"/>
                <wp:effectExtent l="38100" t="19050" r="0" b="123825"/>
                <wp:wrapNone/>
                <wp:docPr id="6" name="Curved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905536" cy="1762699"/>
                        </a:xfrm>
                        <a:prstGeom prst="curvedConnector3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6" o:spid="_x0000_s1026" type="#_x0000_t38" style="position:absolute;margin-left:-106pt;margin-top:7.35pt;width:150.05pt;height:138.8pt;rotation:180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" adj="10800" strokecolor="red" strokeweight="2.5pt">
                <v:stroke startarrowwidth="wide" startarrowlength="long" endarrow="block" endarrowwidth="wide" endarrowlength="long" joinstyle="miter"/>
              </v:shape>
            </w:pict>
          </mc:Fallback>
        </mc:AlternateContent>
      </w:r>
      <w:r w:rsidR="00D4598E">
        <w:rPr>
          <w:noProof/>
          <w:lang w:val="en-NZ" w:eastAsia="en-NZ"/>
        </w:rPr>
        <w:drawing>
          <wp:anchor distT="0" distB="0" distL="114300" distR="114300" simplePos="0" relativeHeight="251662336" behindDoc="1" locked="0" layoutInCell="1" allowOverlap="1" wp14:anchorId="3141E378" wp14:editId="47C034AE">
            <wp:simplePos x="0" y="0"/>
            <wp:positionH relativeFrom="column">
              <wp:posOffset>5080</wp:posOffset>
            </wp:positionH>
            <wp:positionV relativeFrom="paragraph">
              <wp:posOffset>5080</wp:posOffset>
            </wp:positionV>
            <wp:extent cx="4252595" cy="6610350"/>
            <wp:effectExtent l="0" t="0" r="0" b="0"/>
            <wp:wrapTight wrapText="bothSides">
              <wp:wrapPolygon edited="0">
                <wp:start x="0" y="0"/>
                <wp:lineTo x="0" y="21538"/>
                <wp:lineTo x="21481" y="21538"/>
                <wp:lineTo x="21481" y="0"/>
                <wp:lineTo x="0" y="0"/>
              </wp:wrapPolygon>
            </wp:wrapTight>
            <wp:docPr id="5" name="Picture 5" descr="C:\Users\Leigh\Downloads\map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igh\Downloads\map (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98E">
        <w:t xml:space="preserve">     </w:t>
      </w:r>
      <w:bookmarkStart w:id="0" w:name="_GoBack"/>
      <w:bookmarkEnd w:id="0"/>
    </w:p>
    <w:p w:rsidR="00D4598E" w:rsidRDefault="00D4598E" w:rsidP="00D4598E">
      <w:pPr>
        <w:pStyle w:val="NoSpacing"/>
        <w:ind w:left="1440" w:firstLine="720"/>
      </w:pPr>
    </w:p>
    <w:p w:rsidR="00D4598E" w:rsidRDefault="00D4598E" w:rsidP="00D4598E">
      <w:pPr>
        <w:pStyle w:val="NoSpacing"/>
        <w:ind w:left="1440" w:firstLine="720"/>
      </w:pPr>
    </w:p>
    <w:p w:rsidR="00D4598E" w:rsidRDefault="00D4598E" w:rsidP="00D4598E">
      <w:pPr>
        <w:pStyle w:val="NoSpacing"/>
      </w:pPr>
      <w:r>
        <w:t xml:space="preserve">Coming from </w:t>
      </w:r>
      <w:proofErr w:type="spellStart"/>
      <w:r>
        <w:t>Paremata</w:t>
      </w:r>
      <w:proofErr w:type="spellEnd"/>
      <w:r>
        <w:t xml:space="preserve"> Station Roundabout, take North exit on SH1, travel over bridge and take 1</w:t>
      </w:r>
      <w:r w:rsidRPr="00D4598E">
        <w:rPr>
          <w:vertAlign w:val="superscript"/>
        </w:rPr>
        <w:t>st</w:t>
      </w:r>
      <w:r>
        <w:t xml:space="preserve"> left into Marina View.</w:t>
      </w:r>
    </w:p>
    <w:p w:rsidR="00D4598E" w:rsidRDefault="00D4598E" w:rsidP="00D4598E">
      <w:pPr>
        <w:pStyle w:val="NoSpacing"/>
      </w:pPr>
    </w:p>
    <w:p w:rsidR="00D4598E" w:rsidRDefault="00D4598E" w:rsidP="00D4598E">
      <w:pPr>
        <w:pStyle w:val="NoSpacing"/>
      </w:pPr>
      <w:r>
        <w:t>Follow road around to parking at South end of Marina View.</w:t>
      </w:r>
    </w:p>
    <w:p w:rsidR="00D4598E" w:rsidRDefault="00D4598E" w:rsidP="00D4598E">
      <w:pPr>
        <w:pStyle w:val="NoSpacing"/>
      </w:pPr>
    </w:p>
    <w:p w:rsidR="00D4598E" w:rsidRDefault="00D4598E" w:rsidP="00D4598E">
      <w:pPr>
        <w:pStyle w:val="NoSpacing"/>
      </w:pPr>
      <w:r>
        <w:t>We’re one the 1</w:t>
      </w:r>
      <w:r w:rsidRPr="00D4598E">
        <w:rPr>
          <w:vertAlign w:val="superscript"/>
        </w:rPr>
        <w:t>st</w:t>
      </w:r>
      <w:r>
        <w:t xml:space="preserve"> floor, directly above Curves Gym.</w:t>
      </w:r>
    </w:p>
    <w:p w:rsidR="00D4598E" w:rsidRDefault="00D4598E" w:rsidP="00D4598E">
      <w:pPr>
        <w:pStyle w:val="NoSpacing"/>
      </w:pPr>
    </w:p>
    <w:p w:rsidR="00D4598E" w:rsidRDefault="00D4598E" w:rsidP="00D4598E">
      <w:pPr>
        <w:pStyle w:val="NoSpacing"/>
      </w:pPr>
      <w:r>
        <w:t>Contact:</w:t>
      </w:r>
    </w:p>
    <w:p w:rsidR="00D4598E" w:rsidRDefault="00D4598E" w:rsidP="00D4598E">
      <w:pPr>
        <w:pStyle w:val="NoSpacing"/>
      </w:pPr>
      <w:r>
        <w:t>Leigh 021 271 1844</w:t>
      </w:r>
    </w:p>
    <w:sectPr w:rsidR="00D4598E" w:rsidSect="003E703E">
      <w:pgSz w:w="11907" w:h="16839" w:code="9"/>
      <w:pgMar w:top="720" w:right="720" w:bottom="36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C07"/>
    <w:rsid w:val="0039551A"/>
    <w:rsid w:val="003E703E"/>
    <w:rsid w:val="004C2F42"/>
    <w:rsid w:val="00562BF0"/>
    <w:rsid w:val="00654C10"/>
    <w:rsid w:val="00771AD6"/>
    <w:rsid w:val="00A96167"/>
    <w:rsid w:val="00B65E97"/>
    <w:rsid w:val="00CE13AD"/>
    <w:rsid w:val="00D4598E"/>
    <w:rsid w:val="00E27D7F"/>
    <w:rsid w:val="00F7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color w:val="3C2415" w:themeColor="text2"/>
        <w:sz w:val="26"/>
        <w:szCs w:val="26"/>
        <w:lang w:val="en-US" w:eastAsia="ja-JP" w:bidi="ar-SA"/>
      </w:rPr>
    </w:rPrDefault>
    <w:pPrDefault>
      <w:pPr>
        <w:spacing w:after="16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qFormat="1"/>
    <w:lsdException w:name="Subtitle" w:semiHidden="0" w:uiPriority="11" w:unhideWhenUsed="0" w:qFormat="1"/>
    <w:lsdException w:name="Date" w:qFormat="1"/>
    <w:lsdException w:name="Block Text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before="320" w:after="120" w:line="240" w:lineRule="auto"/>
      <w:contextualSpacing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next w:val="Line"/>
    <w:link w:val="Heading2Char"/>
    <w:uiPriority w:val="3"/>
    <w:unhideWhenUsed/>
    <w:qFormat/>
    <w:pPr>
      <w:keepNext/>
      <w:keepLines/>
      <w:spacing w:after="0" w:line="264" w:lineRule="auto"/>
      <w:jc w:val="center"/>
      <w:outlineLvl w:val="1"/>
    </w:pPr>
    <w:rPr>
      <w:rFonts w:asciiTheme="majorHAnsi" w:eastAsiaTheme="majorEastAsia" w:hAnsiTheme="majorHAnsi" w:cstheme="majorBidi"/>
      <w:caps/>
      <w:color w:val="FFFFFF" w:themeColor="background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after="60" w:line="240" w:lineRule="auto"/>
      <w:jc w:val="center"/>
      <w:outlineLvl w:val="2"/>
    </w:pPr>
    <w:rPr>
      <w:rFonts w:asciiTheme="majorHAnsi" w:eastAsiaTheme="majorEastAsia" w:hAnsiTheme="majorHAnsi" w:cstheme="majorBidi"/>
      <w:caps/>
      <w:color w:val="FFFFFF" w:themeColor="background1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E6A02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Title"/>
    <w:link w:val="SubtitleChar"/>
    <w:uiPriority w:val="2"/>
    <w:qFormat/>
    <w:pPr>
      <w:numPr>
        <w:ilvl w:val="1"/>
      </w:numPr>
      <w:spacing w:before="440"/>
    </w:pPr>
    <w:rPr>
      <w:color w:val="E6A024" w:themeColor="accent1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ajorEastAsia" w:hAnsiTheme="majorHAnsi" w:cstheme="majorBidi"/>
      <w:caps/>
      <w:color w:val="E6A024" w:themeColor="accent1"/>
      <w:kern w:val="28"/>
      <w:sz w:val="104"/>
      <w:szCs w:val="104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16" w:lineRule="auto"/>
    </w:pPr>
    <w:rPr>
      <w:rFonts w:asciiTheme="majorHAnsi" w:eastAsiaTheme="majorEastAsia" w:hAnsiTheme="majorHAnsi" w:cstheme="majorBidi"/>
      <w:caps/>
      <w:kern w:val="28"/>
      <w:sz w:val="104"/>
      <w:szCs w:val="104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kern w:val="28"/>
      <w:sz w:val="104"/>
      <w:szCs w:val="104"/>
    </w:rPr>
  </w:style>
  <w:style w:type="character" w:customStyle="1" w:styleId="Heading1Char">
    <w:name w:val="Heading 1 Char"/>
    <w:basedOn w:val="DefaultParagraphFont"/>
    <w:link w:val="Heading1"/>
    <w:uiPriority w:val="3"/>
    <w:rPr>
      <w:b/>
      <w:bCs/>
      <w:sz w:val="30"/>
      <w:szCs w:val="3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uiPriority w:val="19"/>
    <w:qFormat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3"/>
    <w:rPr>
      <w:rFonts w:asciiTheme="majorHAnsi" w:eastAsiaTheme="majorEastAsia" w:hAnsiTheme="majorHAnsi" w:cstheme="majorBidi"/>
      <w:caps/>
      <w:color w:val="FFFFFF" w:themeColor="background1"/>
      <w:sz w:val="32"/>
      <w:szCs w:val="32"/>
    </w:rPr>
  </w:style>
  <w:style w:type="paragraph" w:customStyle="1" w:styleId="Line">
    <w:name w:val="Line"/>
    <w:basedOn w:val="Normal"/>
    <w:next w:val="Heading2"/>
    <w:uiPriority w:val="3"/>
    <w:qFormat/>
    <w:pPr>
      <w:pBdr>
        <w:top w:val="single" w:sz="12" w:space="1" w:color="FFFFFF" w:themeColor="background1"/>
      </w:pBdr>
      <w:spacing w:before="400" w:after="400" w:line="240" w:lineRule="auto"/>
      <w:ind w:left="1080" w:right="1080"/>
      <w:jc w:val="center"/>
    </w:pPr>
    <w:rPr>
      <w:sz w:val="2"/>
      <w:szCs w:val="2"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caps/>
      <w:color w:val="FFFFFF" w:themeColor="background1"/>
      <w:sz w:val="30"/>
      <w:szCs w:val="30"/>
    </w:rPr>
  </w:style>
  <w:style w:type="paragraph" w:customStyle="1" w:styleId="ContactInfo">
    <w:name w:val="Contact Info"/>
    <w:basedOn w:val="Normal"/>
    <w:uiPriority w:val="5"/>
    <w:qFormat/>
    <w:pPr>
      <w:spacing w:after="280" w:line="240" w:lineRule="auto"/>
      <w:jc w:val="center"/>
    </w:pPr>
    <w:rPr>
      <w:color w:val="FFFFFF" w:themeColor="background1"/>
      <w:sz w:val="24"/>
      <w:szCs w:val="24"/>
    </w:rPr>
  </w:style>
  <w:style w:type="paragraph" w:styleId="Date">
    <w:name w:val="Date"/>
    <w:basedOn w:val="Normal"/>
    <w:link w:val="DateChar"/>
    <w:uiPriority w:val="5"/>
    <w:unhideWhenUsed/>
    <w:qFormat/>
    <w:pPr>
      <w:spacing w:after="0"/>
      <w:jc w:val="center"/>
    </w:pPr>
    <w:rPr>
      <w:color w:val="FFFFFF" w:themeColor="background1"/>
      <w:sz w:val="24"/>
      <w:szCs w:val="24"/>
    </w:rPr>
  </w:style>
  <w:style w:type="character" w:customStyle="1" w:styleId="DateChar">
    <w:name w:val="Date Char"/>
    <w:basedOn w:val="DefaultParagraphFont"/>
    <w:link w:val="Date"/>
    <w:uiPriority w:val="5"/>
    <w:rPr>
      <w:color w:val="FFFFFF" w:themeColor="background1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9"/>
    <w:semiHidden/>
    <w:rPr>
      <w:rFonts w:asciiTheme="majorHAnsi" w:eastAsiaTheme="majorEastAsia" w:hAnsiTheme="majorHAnsi" w:cstheme="majorBidi"/>
      <w:color w:val="E6A024" w:themeColor="accent1"/>
    </w:rPr>
  </w:style>
  <w:style w:type="character" w:styleId="Hyperlink">
    <w:name w:val="Hyperlink"/>
    <w:basedOn w:val="DefaultParagraphFont"/>
    <w:uiPriority w:val="99"/>
    <w:unhideWhenUsed/>
    <w:rsid w:val="0039551A"/>
    <w:rPr>
      <w:color w:val="3CB3CD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27D7F"/>
    <w:pPr>
      <w:spacing w:after="200" w:line="240" w:lineRule="auto"/>
    </w:pPr>
    <w:rPr>
      <w:i/>
      <w:iCs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color w:val="3C2415" w:themeColor="text2"/>
        <w:sz w:val="26"/>
        <w:szCs w:val="26"/>
        <w:lang w:val="en-US" w:eastAsia="ja-JP" w:bidi="ar-SA"/>
      </w:rPr>
    </w:rPrDefault>
    <w:pPrDefault>
      <w:pPr>
        <w:spacing w:after="16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qFormat="1"/>
    <w:lsdException w:name="Subtitle" w:semiHidden="0" w:uiPriority="11" w:unhideWhenUsed="0" w:qFormat="1"/>
    <w:lsdException w:name="Date" w:qFormat="1"/>
    <w:lsdException w:name="Block Text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before="320" w:after="120" w:line="240" w:lineRule="auto"/>
      <w:contextualSpacing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next w:val="Line"/>
    <w:link w:val="Heading2Char"/>
    <w:uiPriority w:val="3"/>
    <w:unhideWhenUsed/>
    <w:qFormat/>
    <w:pPr>
      <w:keepNext/>
      <w:keepLines/>
      <w:spacing w:after="0" w:line="264" w:lineRule="auto"/>
      <w:jc w:val="center"/>
      <w:outlineLvl w:val="1"/>
    </w:pPr>
    <w:rPr>
      <w:rFonts w:asciiTheme="majorHAnsi" w:eastAsiaTheme="majorEastAsia" w:hAnsiTheme="majorHAnsi" w:cstheme="majorBidi"/>
      <w:caps/>
      <w:color w:val="FFFFFF" w:themeColor="background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after="60" w:line="240" w:lineRule="auto"/>
      <w:jc w:val="center"/>
      <w:outlineLvl w:val="2"/>
    </w:pPr>
    <w:rPr>
      <w:rFonts w:asciiTheme="majorHAnsi" w:eastAsiaTheme="majorEastAsia" w:hAnsiTheme="majorHAnsi" w:cstheme="majorBidi"/>
      <w:caps/>
      <w:color w:val="FFFFFF" w:themeColor="background1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E6A02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Title"/>
    <w:link w:val="SubtitleChar"/>
    <w:uiPriority w:val="2"/>
    <w:qFormat/>
    <w:pPr>
      <w:numPr>
        <w:ilvl w:val="1"/>
      </w:numPr>
      <w:spacing w:before="440"/>
    </w:pPr>
    <w:rPr>
      <w:color w:val="E6A024" w:themeColor="accent1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ajorEastAsia" w:hAnsiTheme="majorHAnsi" w:cstheme="majorBidi"/>
      <w:caps/>
      <w:color w:val="E6A024" w:themeColor="accent1"/>
      <w:kern w:val="28"/>
      <w:sz w:val="104"/>
      <w:szCs w:val="104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16" w:lineRule="auto"/>
    </w:pPr>
    <w:rPr>
      <w:rFonts w:asciiTheme="majorHAnsi" w:eastAsiaTheme="majorEastAsia" w:hAnsiTheme="majorHAnsi" w:cstheme="majorBidi"/>
      <w:caps/>
      <w:kern w:val="28"/>
      <w:sz w:val="104"/>
      <w:szCs w:val="104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kern w:val="28"/>
      <w:sz w:val="104"/>
      <w:szCs w:val="104"/>
    </w:rPr>
  </w:style>
  <w:style w:type="character" w:customStyle="1" w:styleId="Heading1Char">
    <w:name w:val="Heading 1 Char"/>
    <w:basedOn w:val="DefaultParagraphFont"/>
    <w:link w:val="Heading1"/>
    <w:uiPriority w:val="3"/>
    <w:rPr>
      <w:b/>
      <w:bCs/>
      <w:sz w:val="30"/>
      <w:szCs w:val="3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uiPriority w:val="19"/>
    <w:qFormat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3"/>
    <w:rPr>
      <w:rFonts w:asciiTheme="majorHAnsi" w:eastAsiaTheme="majorEastAsia" w:hAnsiTheme="majorHAnsi" w:cstheme="majorBidi"/>
      <w:caps/>
      <w:color w:val="FFFFFF" w:themeColor="background1"/>
      <w:sz w:val="32"/>
      <w:szCs w:val="32"/>
    </w:rPr>
  </w:style>
  <w:style w:type="paragraph" w:customStyle="1" w:styleId="Line">
    <w:name w:val="Line"/>
    <w:basedOn w:val="Normal"/>
    <w:next w:val="Heading2"/>
    <w:uiPriority w:val="3"/>
    <w:qFormat/>
    <w:pPr>
      <w:pBdr>
        <w:top w:val="single" w:sz="12" w:space="1" w:color="FFFFFF" w:themeColor="background1"/>
      </w:pBdr>
      <w:spacing w:before="400" w:after="400" w:line="240" w:lineRule="auto"/>
      <w:ind w:left="1080" w:right="1080"/>
      <w:jc w:val="center"/>
    </w:pPr>
    <w:rPr>
      <w:sz w:val="2"/>
      <w:szCs w:val="2"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caps/>
      <w:color w:val="FFFFFF" w:themeColor="background1"/>
      <w:sz w:val="30"/>
      <w:szCs w:val="30"/>
    </w:rPr>
  </w:style>
  <w:style w:type="paragraph" w:customStyle="1" w:styleId="ContactInfo">
    <w:name w:val="Contact Info"/>
    <w:basedOn w:val="Normal"/>
    <w:uiPriority w:val="5"/>
    <w:qFormat/>
    <w:pPr>
      <w:spacing w:after="280" w:line="240" w:lineRule="auto"/>
      <w:jc w:val="center"/>
    </w:pPr>
    <w:rPr>
      <w:color w:val="FFFFFF" w:themeColor="background1"/>
      <w:sz w:val="24"/>
      <w:szCs w:val="24"/>
    </w:rPr>
  </w:style>
  <w:style w:type="paragraph" w:styleId="Date">
    <w:name w:val="Date"/>
    <w:basedOn w:val="Normal"/>
    <w:link w:val="DateChar"/>
    <w:uiPriority w:val="5"/>
    <w:unhideWhenUsed/>
    <w:qFormat/>
    <w:pPr>
      <w:spacing w:after="0"/>
      <w:jc w:val="center"/>
    </w:pPr>
    <w:rPr>
      <w:color w:val="FFFFFF" w:themeColor="background1"/>
      <w:sz w:val="24"/>
      <w:szCs w:val="24"/>
    </w:rPr>
  </w:style>
  <w:style w:type="character" w:customStyle="1" w:styleId="DateChar">
    <w:name w:val="Date Char"/>
    <w:basedOn w:val="DefaultParagraphFont"/>
    <w:link w:val="Date"/>
    <w:uiPriority w:val="5"/>
    <w:rPr>
      <w:color w:val="FFFFFF" w:themeColor="background1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9"/>
    <w:semiHidden/>
    <w:rPr>
      <w:rFonts w:asciiTheme="majorHAnsi" w:eastAsiaTheme="majorEastAsia" w:hAnsiTheme="majorHAnsi" w:cstheme="majorBidi"/>
      <w:color w:val="E6A024" w:themeColor="accent1"/>
    </w:rPr>
  </w:style>
  <w:style w:type="character" w:styleId="Hyperlink">
    <w:name w:val="Hyperlink"/>
    <w:basedOn w:val="DefaultParagraphFont"/>
    <w:uiPriority w:val="99"/>
    <w:unhideWhenUsed/>
    <w:rsid w:val="0039551A"/>
    <w:rPr>
      <w:color w:val="3CB3CD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27D7F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acebook.com/CoderDojoPorirua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hunt\AppData\Roaming\Microsoft\Templates\Seasonal%20event%20fly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5654157E2CD40FDA3E4F570ECFF86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7E93C3-95B4-4D85-99E8-47286B266A79}"/>
      </w:docPartPr>
      <w:docPartBody>
        <w:p w:rsidR="005D2BBF" w:rsidRDefault="00BE11D4">
          <w:pPr>
            <w:pStyle w:val="A5654157E2CD40FDA3E4F570ECFF86C3"/>
          </w:pPr>
          <w:r>
            <w:t>[Street Address]</w:t>
          </w:r>
          <w:r>
            <w:br/>
            <w:t>[City, ST  ZIP Code]</w:t>
          </w:r>
          <w:r>
            <w:br/>
            <w:t>[Telephone]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1D4"/>
    <w:rsid w:val="00394DC1"/>
    <w:rsid w:val="005D2BBF"/>
    <w:rsid w:val="00B1727A"/>
    <w:rsid w:val="00BE11D4"/>
    <w:rsid w:val="00C4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09BF7E524AF455A97B7549FE2CAD76F">
    <w:name w:val="209BF7E524AF455A97B7549FE2CAD76F"/>
  </w:style>
  <w:style w:type="paragraph" w:customStyle="1" w:styleId="65244AF771FD4C7588EAAE9A9CDAE180">
    <w:name w:val="65244AF771FD4C7588EAAE9A9CDAE180"/>
  </w:style>
  <w:style w:type="paragraph" w:customStyle="1" w:styleId="403A77BA2EAC4E30821655ACB4B81E78">
    <w:name w:val="403A77BA2EAC4E30821655ACB4B81E78"/>
  </w:style>
  <w:style w:type="paragraph" w:customStyle="1" w:styleId="1447235129754EF8AE26C117112BBE12">
    <w:name w:val="1447235129754EF8AE26C117112BBE12"/>
  </w:style>
  <w:style w:type="paragraph" w:customStyle="1" w:styleId="42FA225E14D842D5B4A8BEF7EA9FD03D">
    <w:name w:val="42FA225E14D842D5B4A8BEF7EA9FD03D"/>
  </w:style>
  <w:style w:type="paragraph" w:customStyle="1" w:styleId="EC98483A17834131BC5AF33B096DC6FF">
    <w:name w:val="EC98483A17834131BC5AF33B096DC6FF"/>
  </w:style>
  <w:style w:type="paragraph" w:customStyle="1" w:styleId="BC2FC7F5E38E46E4A0E612E4C2E091F3">
    <w:name w:val="BC2FC7F5E38E46E4A0E612E4C2E091F3"/>
  </w:style>
  <w:style w:type="paragraph" w:customStyle="1" w:styleId="190A521ECF4843D1ABFAE585916599E5">
    <w:name w:val="190A521ECF4843D1ABFAE585916599E5"/>
  </w:style>
  <w:style w:type="paragraph" w:customStyle="1" w:styleId="3F5EA8B82A444185AEC739EAE45771EB">
    <w:name w:val="3F5EA8B82A444185AEC739EAE45771EB"/>
  </w:style>
  <w:style w:type="paragraph" w:customStyle="1" w:styleId="5C9DB59D7F894DFBAB897682D7F555CB">
    <w:name w:val="5C9DB59D7F894DFBAB897682D7F555CB"/>
  </w:style>
  <w:style w:type="paragraph" w:customStyle="1" w:styleId="A5654157E2CD40FDA3E4F570ECFF86C3">
    <w:name w:val="A5654157E2CD40FDA3E4F570ECFF86C3"/>
  </w:style>
  <w:style w:type="paragraph" w:customStyle="1" w:styleId="03F930775362477AA54CCE84C02273D9">
    <w:name w:val="03F930775362477AA54CCE84C02273D9"/>
  </w:style>
  <w:style w:type="paragraph" w:customStyle="1" w:styleId="7EB3C89C6D594C588782625F64E795CD">
    <w:name w:val="7EB3C89C6D594C588782625F64E795C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09BF7E524AF455A97B7549FE2CAD76F">
    <w:name w:val="209BF7E524AF455A97B7549FE2CAD76F"/>
  </w:style>
  <w:style w:type="paragraph" w:customStyle="1" w:styleId="65244AF771FD4C7588EAAE9A9CDAE180">
    <w:name w:val="65244AF771FD4C7588EAAE9A9CDAE180"/>
  </w:style>
  <w:style w:type="paragraph" w:customStyle="1" w:styleId="403A77BA2EAC4E30821655ACB4B81E78">
    <w:name w:val="403A77BA2EAC4E30821655ACB4B81E78"/>
  </w:style>
  <w:style w:type="paragraph" w:customStyle="1" w:styleId="1447235129754EF8AE26C117112BBE12">
    <w:name w:val="1447235129754EF8AE26C117112BBE12"/>
  </w:style>
  <w:style w:type="paragraph" w:customStyle="1" w:styleId="42FA225E14D842D5B4A8BEF7EA9FD03D">
    <w:name w:val="42FA225E14D842D5B4A8BEF7EA9FD03D"/>
  </w:style>
  <w:style w:type="paragraph" w:customStyle="1" w:styleId="EC98483A17834131BC5AF33B096DC6FF">
    <w:name w:val="EC98483A17834131BC5AF33B096DC6FF"/>
  </w:style>
  <w:style w:type="paragraph" w:customStyle="1" w:styleId="BC2FC7F5E38E46E4A0E612E4C2E091F3">
    <w:name w:val="BC2FC7F5E38E46E4A0E612E4C2E091F3"/>
  </w:style>
  <w:style w:type="paragraph" w:customStyle="1" w:styleId="190A521ECF4843D1ABFAE585916599E5">
    <w:name w:val="190A521ECF4843D1ABFAE585916599E5"/>
  </w:style>
  <w:style w:type="paragraph" w:customStyle="1" w:styleId="3F5EA8B82A444185AEC739EAE45771EB">
    <w:name w:val="3F5EA8B82A444185AEC739EAE45771EB"/>
  </w:style>
  <w:style w:type="paragraph" w:customStyle="1" w:styleId="5C9DB59D7F894DFBAB897682D7F555CB">
    <w:name w:val="5C9DB59D7F894DFBAB897682D7F555CB"/>
  </w:style>
  <w:style w:type="paragraph" w:customStyle="1" w:styleId="A5654157E2CD40FDA3E4F570ECFF86C3">
    <w:name w:val="A5654157E2CD40FDA3E4F570ECFF86C3"/>
  </w:style>
  <w:style w:type="paragraph" w:customStyle="1" w:styleId="03F930775362477AA54CCE84C02273D9">
    <w:name w:val="03F930775362477AA54CCE84C02273D9"/>
  </w:style>
  <w:style w:type="paragraph" w:customStyle="1" w:styleId="7EB3C89C6D594C588782625F64E795CD">
    <w:name w:val="7EB3C89C6D594C588782625F64E795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pring Business">
      <a:dk1>
        <a:sysClr val="windowText" lastClr="000000"/>
      </a:dk1>
      <a:lt1>
        <a:sysClr val="window" lastClr="FFFFFF"/>
      </a:lt1>
      <a:dk2>
        <a:srgbClr val="3C2415"/>
      </a:dk2>
      <a:lt2>
        <a:srgbClr val="F7F7DC"/>
      </a:lt2>
      <a:accent1>
        <a:srgbClr val="E6A024"/>
      </a:accent1>
      <a:accent2>
        <a:srgbClr val="00A59B"/>
      </a:accent2>
      <a:accent3>
        <a:srgbClr val="EB5B79"/>
      </a:accent3>
      <a:accent4>
        <a:srgbClr val="EC6723"/>
      </a:accent4>
      <a:accent5>
        <a:srgbClr val="A2C22B"/>
      </a:accent5>
      <a:accent6>
        <a:srgbClr val="4EA23A"/>
      </a:accent6>
      <a:hlink>
        <a:srgbClr val="3CB3CD"/>
      </a:hlink>
      <a:folHlink>
        <a:srgbClr val="0E7EB1"/>
      </a:folHlink>
    </a:clrScheme>
    <a:fontScheme name="Spring Business">
      <a:majorFont>
        <a:latin typeface="Franklin Gothic Medium"/>
        <a:ea typeface=""/>
        <a:cs typeface=""/>
      </a:majorFont>
      <a:minorFont>
        <a:latin typeface="Corbe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1A573B8F-AADF-4F4C-B4DB-D4A2D0BC407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Seasonal event flyer.dotx</Template>
  <TotalTime>80</TotalTime>
  <Pages>2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Leigh Hunt</dc:creator>
  <cp:keywords/>
  <dc:description/>
  <cp:lastModifiedBy>Leigh</cp:lastModifiedBy>
  <cp:revision>7</cp:revision>
  <cp:lastPrinted>2013-05-04T12:47:00Z</cp:lastPrinted>
  <dcterms:created xsi:type="dcterms:W3CDTF">2013-05-03T10:28:00Z</dcterms:created>
  <dcterms:modified xsi:type="dcterms:W3CDTF">2013-05-04T12:48:00Z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TC039885639991</vt:lpwstr>
  </property>
</Properties>
</file>